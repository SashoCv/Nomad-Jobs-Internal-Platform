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D678B" w14:textId="77777777" w:rsidR="008E64B3" w:rsidRDefault="00454A44">
      <w:pPr>
        <w:spacing w:before="120" w:after="0"/>
        <w:rPr>
          <w:color w:val="595959" w:themeColor="text1" w:themeTint="A6"/>
        </w:rPr>
      </w:pPr>
      <w:r>
        <w:rPr>
          <w:rFonts w:ascii="Cambria" w:hAnsi="Cambria" w:cs="Times New Roman"/>
          <w:noProof/>
          <w:sz w:val="20"/>
        </w:rPr>
        <w:drawing>
          <wp:anchor distT="0" distB="0" distL="0" distR="0" simplePos="0" relativeHeight="251661312" behindDoc="0" locked="0" layoutInCell="1" allowOverlap="1" wp14:anchorId="4432CB69" wp14:editId="6BB25D99">
            <wp:simplePos x="0" y="0"/>
            <wp:positionH relativeFrom="column">
              <wp:posOffset>4381500</wp:posOffset>
            </wp:positionH>
            <wp:positionV relativeFrom="paragraph">
              <wp:posOffset>-114935</wp:posOffset>
            </wp:positionV>
            <wp:extent cx="1114425" cy="1047750"/>
            <wp:effectExtent l="0" t="0" r="9525" b="0"/>
            <wp:wrapNone/>
            <wp:docPr id="573111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1114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color w:val="595959" w:themeColor="text1" w:themeTint="A6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4BDAA59" wp14:editId="6B3CE43B">
                <wp:simplePos x="0" y="0"/>
                <wp:positionH relativeFrom="page">
                  <wp:align>center</wp:align>
                </wp:positionH>
                <wp:positionV relativeFrom="page">
                  <wp:posOffset>-429260</wp:posOffset>
                </wp:positionV>
                <wp:extent cx="8240395" cy="1190625"/>
                <wp:effectExtent l="0" t="0" r="8255" b="9525"/>
                <wp:wrapNone/>
                <wp:docPr id="1" name="Полилиния: Фигура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0395" cy="119062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ns7="http://schemas.microsoft.com/office/drawing/2010/main" xmlns:a="http://schemas.openxmlformats.org/drawingml/2006/main">
            <w:pict>
              <v:shape id="Полилиния: Фигура 23" o:spid="_x0000_s1026" o:spt="100" style="position:absolute;left:0pt;margin-top:-33.8pt;height:93.75pt;width:648.85pt;mso-position-horizontal:center;mso-position-horizontal-relative:page;mso-position-vertical-relative:page;z-index:-251657216;v-text-anchor:middle;mso-width-relative:page;mso-height-relative:page;" fillcolor="#17406D [3204]" filled="t" stroked="f" coordsize="6000750,904875" o:gfxdata="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" path="m7144,7144l7144,613886c647224,1034891,2136934,964406,3546634,574834c4882039,205264,5998369,893921,5998369,893921l5998369,7144,7144,7144xe">
                <v:path o:connectlocs="9810,9400;9810,807744;4870335,756360;8237125,1176211;8237125,9400;9810,9400" o:connectangles="0,0,0,0,0,0"/>
                <v:fill type="gradient" on="t" color2="#448AD7 [1940]" angle="90" focus="100%" focussize="0,0" rotate="t"/>
                <v:stroke on="f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595959" w:themeColor="text1" w:themeTint="A6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A0CABB7" wp14:editId="73243DC1">
                <wp:simplePos x="0" y="0"/>
                <wp:positionH relativeFrom="column">
                  <wp:posOffset>3385820</wp:posOffset>
                </wp:positionH>
                <wp:positionV relativeFrom="paragraph">
                  <wp:posOffset>97790</wp:posOffset>
                </wp:positionV>
                <wp:extent cx="3871595" cy="1252855"/>
                <wp:effectExtent l="0" t="0" r="0" b="4445"/>
                <wp:wrapNone/>
                <wp:docPr id="2" name="Полилиния: Фигур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1886" cy="1253132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ns7="http://schemas.microsoft.com/office/drawing/2010/main" xmlns:a="http://schemas.openxmlformats.org/drawingml/2006/main">
            <w:pict>
              <v:shape id="Полилиния: Фигура 24" o:spid="_x0000_s1026" o:spt="100" style="position:absolute;left:0pt;margin-left:266.6pt;margin-top:7.7pt;height:98.65pt;width:304.85pt;z-index:-251656192;v-text-anchor:middle;mso-width-relative:page;mso-height-relative:page;" fillcolor="#FFFFFF [3212]" filled="t" stroked="f" coordsize="2819400,828675" o:gfxdata="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" path="m7144,481489c380524,602456,751999,764381,1305401,812959c2325529,902494,2815114,428149,2815114,428149l2815114,7144c2332196,236696,1376839,568166,7144,481489xe">
                <v:path o:connectlocs="9810,728113;1792709,1229366;3866000,647451;3866000,10803;9810,728113" o:connectangles="0,0,0,0,0"/>
                <v:fill on="t" focussize="0,0"/>
                <v:stroke on="f" joinstyle="miter"/>
                <v:imagedata o:title=""/>
                <o:lock v:ext="edit" aspectratio="f"/>
              </v:shape>
            </w:pict>
          </mc:Fallback>
        </mc:AlternateContent>
      </w:r>
    </w:p>
    <w:p w14:paraId="4179F645" w14:textId="77777777" w:rsidR="008E64B3" w:rsidRDefault="008E64B3">
      <w:pPr>
        <w:pStyle w:val="Signature"/>
        <w:ind w:left="0"/>
        <w:rPr>
          <w:rFonts w:ascii="Cambria" w:hAnsi="Cambria" w:cs="Times New Roman"/>
          <w:color w:val="000000" w:themeColor="text1"/>
          <w:sz w:val="16"/>
          <w:szCs w:val="16"/>
          <w:lang w:val="en-US"/>
        </w:rPr>
      </w:pPr>
    </w:p>
    <w:p w14:paraId="7EE9866F" w14:textId="77777777" w:rsidR="008E64B3" w:rsidRDefault="008E64B3">
      <w:pPr>
        <w:pStyle w:val="Signature"/>
        <w:ind w:left="0"/>
        <w:rPr>
          <w:rFonts w:ascii="Cambria" w:hAnsi="Cambria" w:cs="Times New Roman"/>
          <w:color w:val="000000" w:themeColor="text1"/>
          <w:sz w:val="20"/>
          <w:lang w:val="en-US"/>
        </w:rPr>
      </w:pPr>
    </w:p>
    <w:p w14:paraId="5FD75A91" w14:textId="77777777" w:rsidR="008E64B3" w:rsidRDefault="008E64B3">
      <w:pPr>
        <w:pStyle w:val="Signature"/>
        <w:ind w:left="0"/>
        <w:rPr>
          <w:rFonts w:ascii="Cambria" w:hAnsi="Cambria" w:cs="Times New Roman"/>
          <w:color w:val="000000" w:themeColor="text1"/>
          <w:sz w:val="20"/>
          <w:lang w:val="en-US"/>
        </w:rPr>
      </w:pPr>
    </w:p>
    <w:p w14:paraId="63BA4B75" w14:textId="77777777" w:rsidR="008E64B3" w:rsidRDefault="008E64B3">
      <w:pPr>
        <w:pStyle w:val="Signature"/>
        <w:ind w:left="0"/>
        <w:rPr>
          <w:rFonts w:ascii="Cambria" w:hAnsi="Cambria" w:cs="Times New Roman"/>
          <w:color w:val="000000" w:themeColor="text1"/>
          <w:sz w:val="20"/>
          <w:lang w:val="en-US"/>
        </w:rPr>
      </w:pPr>
    </w:p>
    <w:p w14:paraId="7CEDBF16" w14:textId="77777777" w:rsidR="008E64B3" w:rsidRDefault="00454A44">
      <w:pPr>
        <w:pStyle w:val="Signature"/>
        <w:ind w:left="0"/>
        <w:jc w:val="center"/>
        <w:rPr>
          <w:rFonts w:ascii="Calibri" w:hAnsi="Calibri" w:cs="Calibri"/>
          <w:color w:val="000000" w:themeColor="text1"/>
          <w:szCs w:val="24"/>
          <w:lang w:val="ky-KG"/>
        </w:rPr>
      </w:pPr>
      <w:r>
        <w:rPr>
          <w:rFonts w:ascii="Calibri" w:hAnsi="Calibri" w:cs="Calibri"/>
          <w:color w:val="000000" w:themeColor="text1"/>
          <w:szCs w:val="24"/>
          <w:lang w:val="ky-KG"/>
        </w:rPr>
        <w:t>APPLICANT QUESTIONNAIRE</w:t>
      </w:r>
    </w:p>
    <w:tbl>
      <w:tblPr>
        <w:tblW w:w="9493" w:type="dxa"/>
        <w:tblInd w:w="-5" w:type="dxa"/>
        <w:tblLook w:val="04A0" w:firstRow="1" w:lastRow="0" w:firstColumn="1" w:lastColumn="0" w:noHBand="0" w:noVBand="1"/>
      </w:tblPr>
      <w:tblGrid>
        <w:gridCol w:w="2148"/>
        <w:gridCol w:w="2748"/>
        <w:gridCol w:w="1993"/>
        <w:gridCol w:w="31"/>
        <w:gridCol w:w="2573"/>
      </w:tblGrid>
      <w:tr w:rsidR="008E64B3" w14:paraId="786069A2" w14:textId="77777777">
        <w:trPr>
          <w:trHeight w:val="288"/>
        </w:trPr>
        <w:tc>
          <w:tcPr>
            <w:tcW w:w="94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7C8AB4C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Personal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Information</w:t>
            </w:r>
            <w:proofErr w:type="spellEnd"/>
          </w:p>
        </w:tc>
      </w:tr>
      <w:tr w:rsidR="008E64B3" w14:paraId="538EC546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162B1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First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Name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Last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Name</w:t>
            </w:r>
            <w:proofErr w:type="spellEnd"/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3D714" w14:textId="77777777" w:rsidR="008E64B3" w:rsidRDefault="00454A44">
            <w:pPr>
              <w:spacing w:before="0" w:after="0"/>
              <w:ind w:right="0" w:hanging="72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first_name</w:t>
            </w:r>
            <w:proofErr w:type="spellEnd"/>
            <w:r>
              <w:rPr>
                <w:color w:val="595959" w:themeColor="text1" w:themeTint="A6"/>
              </w:rPr>
              <w:t>} ${</w:t>
            </w:r>
            <w:proofErr w:type="spellStart"/>
            <w:r>
              <w:rPr>
                <w:color w:val="595959" w:themeColor="text1" w:themeTint="A6"/>
              </w:rPr>
              <w:t>last_name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0F9E4967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2F250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Address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of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residence</w:t>
            </w:r>
            <w:proofErr w:type="spellEnd"/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69F68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address_of_residence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537CAE59" w14:textId="77777777">
        <w:trPr>
          <w:trHeight w:val="52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2A81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Whatsapp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phone number</w:t>
            </w:r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86D7A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whatsapp_phone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5CAC7DD0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95BA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Gender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F09C3" w14:textId="77777777" w:rsidR="008E64B3" w:rsidRDefault="00454A44">
            <w:pPr>
              <w:spacing w:before="0" w:after="0"/>
              <w:ind w:left="405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Wingdings 2" w:char="00A3"/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gender_male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 Male</w:t>
            </w:r>
          </w:p>
        </w:tc>
        <w:tc>
          <w:tcPr>
            <w:tcW w:w="5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658E0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Wingdings 2" w:char="00A3"/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gender_female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 Female</w:t>
            </w:r>
          </w:p>
        </w:tc>
      </w:tr>
      <w:tr w:rsidR="008E64B3" w14:paraId="40365BA8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378BD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Date of Birth</w:t>
            </w:r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BE53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date_of_birth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569EDF73" w14:textId="77777777">
        <w:trPr>
          <w:trHeight w:val="52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71799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Marital Status/Children</w:t>
            </w:r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0FAB6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marital_status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0B5C4BEF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F23FD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He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ight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Weight</w:t>
            </w:r>
            <w:proofErr w:type="spellEnd"/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46B77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${height} cm</w:t>
            </w:r>
          </w:p>
        </w:tc>
        <w:tc>
          <w:tcPr>
            <w:tcW w:w="5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B83CF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${weight} kg</w:t>
            </w:r>
          </w:p>
        </w:tc>
      </w:tr>
      <w:tr w:rsidR="008E64B3" w14:paraId="4FE947EA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9B7FC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Citizenship</w:t>
            </w:r>
            <w:proofErr w:type="spellEnd"/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4262D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citizenship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02B328A0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8C55B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Passport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ata</w:t>
            </w:r>
            <w:proofErr w:type="spellEnd"/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81CBD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passport_data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36D5DB89" w14:textId="77777777">
        <w:trPr>
          <w:trHeight w:val="52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A2AD0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hronic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iseases</w:t>
            </w:r>
            <w:proofErr w:type="spellEnd"/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9393F" w14:textId="77777777" w:rsidR="008E64B3" w:rsidRDefault="00454A44">
            <w:pPr>
              <w:pStyle w:val="NoSpacing"/>
              <w:ind w:left="0"/>
              <w:rPr>
                <w:rFonts w:ascii="Calibri" w:hAnsi="Calibri" w:cs="Calibri"/>
                <w:color w:val="auto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chronic_diseases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5D77384C" w14:textId="77777777">
        <w:trPr>
          <w:trHeight w:val="52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3F2B5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Country of 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visa application</w:t>
            </w:r>
          </w:p>
        </w:tc>
        <w:tc>
          <w:tcPr>
            <w:tcW w:w="70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2DEB9" w14:textId="77777777" w:rsidR="008E64B3" w:rsidRDefault="00454A44">
            <w:pPr>
              <w:pStyle w:val="NoSpacing"/>
              <w:ind w:left="0"/>
              <w:rPr>
                <w:rFonts w:ascii="Calibri" w:hAnsi="Calibri" w:cs="Calibri"/>
                <w:color w:val="auto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country_of_visa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3AC21064" w14:textId="77777777">
        <w:trPr>
          <w:trHeight w:val="288"/>
        </w:trPr>
        <w:tc>
          <w:tcPr>
            <w:tcW w:w="94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1B79453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Education</w:t>
            </w:r>
            <w:proofErr w:type="spellEnd"/>
          </w:p>
        </w:tc>
      </w:tr>
      <w:tr w:rsidR="008E64B3" w14:paraId="0F3DD8E0" w14:textId="77777777">
        <w:trPr>
          <w:trHeight w:val="528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B96CF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Name of higher education institution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54BCD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Speciality</w:t>
            </w:r>
            <w:proofErr w:type="spellEnd"/>
          </w:p>
        </w:tc>
        <w:tc>
          <w:tcPr>
            <w:tcW w:w="5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C9F80C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Year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of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nding</w:t>
            </w:r>
            <w:proofErr w:type="spellEnd"/>
          </w:p>
        </w:tc>
      </w:tr>
      <w:tr w:rsidR="008E64B3" w14:paraId="4C1AEAE6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5CE3C" w14:textId="77777777" w:rsidR="008E64B3" w:rsidRDefault="00454A44">
            <w:pPr>
              <w:spacing w:before="0" w:after="0"/>
              <w:ind w:left="0" w:right="0"/>
              <w:jc w:val="both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edu_institution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5AAD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edu_speciality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5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8BCAD" w14:textId="77777777" w:rsidR="008E64B3" w:rsidRDefault="00454A44">
            <w:pPr>
              <w:spacing w:before="0" w:after="0"/>
              <w:ind w:left="0" w:right="0"/>
              <w:rPr>
                <w:rFonts w:ascii="Calibri" w:hAnsi="Calibri" w:cs="Calibri"/>
                <w:color w:val="595959" w:themeColor="text1" w:themeTint="A6"/>
                <w:szCs w:val="24"/>
                <w:lang w:val="en-US"/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edu_year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3924851F" w14:textId="77777777">
        <w:trPr>
          <w:trHeight w:val="288"/>
        </w:trPr>
        <w:tc>
          <w:tcPr>
            <w:tcW w:w="949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A5A5" w:themeFill="background1" w:themeFillShade="A5"/>
            <w:vAlign w:val="center"/>
          </w:tcPr>
          <w:p w14:paraId="3FB26048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Driving licen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(Optional)</w:t>
            </w:r>
          </w:p>
        </w:tc>
      </w:tr>
      <w:tr w:rsidR="008E64B3" w14:paraId="496957D3" w14:textId="77777777">
        <w:trPr>
          <w:trHeight w:val="288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3BD5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Wingdings 2" w:char="00A3"/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driving_yes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 Yes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4A774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Category</w:t>
            </w:r>
          </w:p>
        </w:tc>
        <w:tc>
          <w:tcPr>
            <w:tcW w:w="23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8BA9F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Expiry Date</w:t>
            </w:r>
          </w:p>
        </w:tc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C496B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Country of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Issueing</w:t>
            </w:r>
            <w:proofErr w:type="spellEnd"/>
          </w:p>
        </w:tc>
      </w:tr>
      <w:tr w:rsidR="008E64B3" w14:paraId="7B1F3854" w14:textId="77777777">
        <w:trPr>
          <w:trHeight w:val="288"/>
        </w:trPr>
        <w:tc>
          <w:tcPr>
            <w:tcW w:w="24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B1E34" w14:textId="77777777" w:rsidR="008E64B3" w:rsidRDefault="008E64B3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2A7F3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driving_category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23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2072B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driving_expiry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2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A9DA0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driving_country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3E9BA5B7" w14:textId="77777777">
        <w:trPr>
          <w:trHeight w:val="288"/>
        </w:trPr>
        <w:tc>
          <w:tcPr>
            <w:tcW w:w="9493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C0E845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Wingdings 2" w:char="00A3"/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driving_no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 No</w:t>
            </w:r>
          </w:p>
        </w:tc>
      </w:tr>
      <w:tr w:rsidR="008E64B3" w14:paraId="1BBFFD85" w14:textId="77777777">
        <w:trPr>
          <w:trHeight w:val="288"/>
        </w:trPr>
        <w:tc>
          <w:tcPr>
            <w:tcW w:w="94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43120B0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xperience</w:t>
            </w:r>
            <w:proofErr w:type="spellEnd"/>
          </w:p>
        </w:tc>
      </w:tr>
      <w:tr w:rsidR="008E64B3" w14:paraId="64B3609B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D9B47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Company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N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ame</w:t>
            </w:r>
            <w:proofErr w:type="spellEnd"/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AC2F8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Job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T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itle</w:t>
            </w:r>
            <w:proofErr w:type="spellEnd"/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66535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Duration </w:t>
            </w:r>
          </w:p>
        </w:tc>
        <w:tc>
          <w:tcPr>
            <w:tcW w:w="28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5762D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Responsibilities</w:t>
            </w:r>
          </w:p>
        </w:tc>
      </w:tr>
      <w:tr w:rsidR="008E64B3" w14:paraId="73E05A76" w14:textId="77777777">
        <w:trPr>
          <w:trHeight w:val="288"/>
        </w:trPr>
        <w:tc>
          <w:tcPr>
            <w:tcW w:w="2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E065B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exp_company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6A80C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exp_position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2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9D023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exp_duration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  <w:tc>
          <w:tcPr>
            <w:tcW w:w="286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D19D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b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exp_responsibilities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</w:tc>
      </w:tr>
      <w:tr w:rsidR="008E64B3" w14:paraId="42C86F53" w14:textId="77777777">
        <w:trPr>
          <w:trHeight w:val="288"/>
        </w:trPr>
        <w:tc>
          <w:tcPr>
            <w:tcW w:w="94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FB4666" w14:textId="77777777" w:rsidR="008E64B3" w:rsidRDefault="00454A44">
            <w:pPr>
              <w:spacing w:before="0" w:after="0"/>
              <w:ind w:left="0" w:right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Foreign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L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anguages</w:t>
            </w:r>
            <w:proofErr w:type="spellEnd"/>
          </w:p>
        </w:tc>
      </w:tr>
      <w:tr w:rsidR="008E64B3" w14:paraId="2E1B20B1" w14:textId="77777777">
        <w:trPr>
          <w:trHeight w:val="540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3ACC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English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91E1E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Symbol" w:char="F0FF"/>
            </w:r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english_level</w:t>
            </w:r>
            <w:proofErr w:type="spellEnd"/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</w:t>
            </w:r>
          </w:p>
        </w:tc>
        <w:tc>
          <w:tcPr>
            <w:tcW w:w="513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56973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Symbol" w:char="F0FF"/>
            </w:r>
          </w:p>
        </w:tc>
      </w:tr>
      <w:tr w:rsidR="008E64B3" w14:paraId="3681A605" w14:textId="77777777">
        <w:trPr>
          <w:trHeight w:val="539"/>
        </w:trPr>
        <w:tc>
          <w:tcPr>
            <w:tcW w:w="244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1C1FDD1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Russian</w:t>
            </w:r>
          </w:p>
        </w:tc>
        <w:tc>
          <w:tcPr>
            <w:tcW w:w="1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331AC2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Symbol" w:char="F0FF"/>
            </w:r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russian_level</w:t>
            </w:r>
            <w:proofErr w:type="spellEnd"/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</w:t>
            </w:r>
          </w:p>
        </w:tc>
        <w:tc>
          <w:tcPr>
            <w:tcW w:w="5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66A87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Symbol" w:char="F0FF"/>
            </w:r>
          </w:p>
        </w:tc>
      </w:tr>
      <w:tr w:rsidR="008E64B3" w14:paraId="7BFF5BBD" w14:textId="77777777">
        <w:trPr>
          <w:trHeight w:val="540"/>
        </w:trPr>
        <w:tc>
          <w:tcPr>
            <w:tcW w:w="24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AD3A7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other_language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66C3C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auto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Symbol" w:char="F0FF"/>
            </w:r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${</w:t>
            </w:r>
            <w:proofErr w:type="spellStart"/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other_language_level</w:t>
            </w:r>
            <w:proofErr w:type="spellEnd"/>
            <w:r>
              <w:rPr>
                <w:rFonts w:ascii="Calibri" w:eastAsia="Times New Roman" w:hAnsi="Calibri" w:cs="Calibri"/>
                <w:color w:val="auto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}</w:t>
            </w:r>
          </w:p>
        </w:tc>
        <w:tc>
          <w:tcPr>
            <w:tcW w:w="51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306F9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sym w:font="Symbol" w:char="F0FF"/>
            </w:r>
          </w:p>
        </w:tc>
      </w:tr>
      <w:tr w:rsidR="008E64B3" w14:paraId="18B8ABB9" w14:textId="77777777">
        <w:trPr>
          <w:trHeight w:val="540"/>
        </w:trPr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6756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Comments</w:t>
            </w:r>
            <w:r>
              <w:rPr>
                <w:rFonts w:ascii="Calibri" w:eastAsia="Times New Roman" w:hAnsi="Calibri" w:cs="Calibri"/>
                <w:color w:val="000000"/>
                <w:kern w:val="0"/>
                <w:szCs w:val="24"/>
                <w:lang w:val="en-US"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br/>
              <w:t>(optional)</w:t>
            </w:r>
          </w:p>
        </w:tc>
        <w:tc>
          <w:tcPr>
            <w:tcW w:w="7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C0384" w14:textId="77777777" w:rsidR="008E64B3" w:rsidRDefault="00454A44">
            <w:pPr>
              <w:spacing w:before="0" w:after="0"/>
              <w:ind w:left="0" w:right="0"/>
              <w:rPr>
                <w:rFonts w:ascii="Calibri" w:eastAsia="Times New Roman" w:hAnsi="Calibri" w:cs="Calibri"/>
                <w:color w:val="000000"/>
                <w:kern w:val="0"/>
                <w:szCs w:val="24"/>
                <w:lang w:eastAsia="ru-RU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color w:val="595959" w:themeColor="text1" w:themeTint="A6"/>
              </w:rPr>
              <w:t>${</w:t>
            </w:r>
            <w:proofErr w:type="spellStart"/>
            <w:r>
              <w:rPr>
                <w:color w:val="595959" w:themeColor="text1" w:themeTint="A6"/>
              </w:rPr>
              <w:t>comments</w:t>
            </w:r>
            <w:proofErr w:type="spellEnd"/>
            <w:r>
              <w:rPr>
                <w:color w:val="595959" w:themeColor="text1" w:themeTint="A6"/>
              </w:rPr>
              <w:t>}</w:t>
            </w:r>
          </w:p>
          <w:p w14:paraId="2D7FBE6A" w14:textId="77777777" w:rsidR="008E64B3" w:rsidRDefault="008E64B3">
            <w:pPr>
              <w:rPr>
                <w:color w:val="595959" w:themeColor="text1" w:themeTint="A6"/>
              </w:rPr>
            </w:pPr>
          </w:p>
        </w:tc>
      </w:tr>
    </w:tbl>
    <w:p w14:paraId="7FA0890F" w14:textId="77777777" w:rsidR="008E64B3" w:rsidRDefault="008E64B3">
      <w:pPr>
        <w:pStyle w:val="Signature"/>
        <w:ind w:left="0"/>
        <w:rPr>
          <w:rFonts w:ascii="Calibri" w:hAnsi="Calibri" w:cs="Calibri"/>
          <w:color w:val="auto"/>
          <w:lang w:val="en-US"/>
        </w:rPr>
      </w:pPr>
    </w:p>
    <w:p w14:paraId="4CB6EEC6" w14:textId="77777777" w:rsidR="008E64B3" w:rsidRDefault="008E64B3">
      <w:pPr>
        <w:pStyle w:val="Signature"/>
        <w:ind w:left="0"/>
        <w:rPr>
          <w:rFonts w:ascii="Calibri" w:hAnsi="Calibri" w:cs="Calibri"/>
          <w:color w:val="auto"/>
          <w:lang w:val="en-US"/>
        </w:rPr>
      </w:pPr>
    </w:p>
    <w:p w14:paraId="20F2F22E" w14:textId="77777777" w:rsidR="008E64B3" w:rsidRDefault="008E64B3">
      <w:pPr>
        <w:pStyle w:val="Signature"/>
        <w:ind w:left="0"/>
        <w:rPr>
          <w:rFonts w:ascii="Calibri" w:hAnsi="Calibri" w:cs="Calibri"/>
          <w:color w:val="auto"/>
          <w:lang w:val="en-US"/>
        </w:rPr>
      </w:pPr>
    </w:p>
    <w:p w14:paraId="5ED9106D" w14:textId="5806A6B9" w:rsidR="008E64B3" w:rsidRDefault="00454A44">
      <w:pPr>
        <w:pStyle w:val="Signature"/>
        <w:ind w:left="0"/>
        <w:rPr>
          <w:rFonts w:ascii="Calibri" w:hAnsi="Calibri" w:cs="Calibri"/>
          <w:color w:val="auto"/>
          <w:lang w:val="en-US"/>
        </w:rPr>
      </w:pPr>
      <w:r>
        <w:rPr>
          <w:rFonts w:ascii="Calibri" w:hAnsi="Calibri" w:cs="Calibri"/>
          <w:color w:val="auto"/>
          <w:lang w:val="en-US"/>
        </w:rPr>
        <w:t>${</w:t>
      </w:r>
      <w:proofErr w:type="spellStart"/>
      <w:r>
        <w:rPr>
          <w:rFonts w:ascii="Calibri" w:hAnsi="Calibri" w:cs="Calibri"/>
          <w:color w:val="auto"/>
          <w:lang w:val="en-US"/>
        </w:rPr>
        <w:t>candidate_photo</w:t>
      </w:r>
      <w:proofErr w:type="spellEnd"/>
      <w:r>
        <w:rPr>
          <w:rFonts w:ascii="Calibri" w:hAnsi="Calibri" w:cs="Calibri"/>
          <w:color w:val="auto"/>
          <w:lang w:val="en-US"/>
        </w:rPr>
        <w:t>}</w:t>
      </w:r>
    </w:p>
    <w:p w14:paraId="067A79A6" w14:textId="4F71B3AC" w:rsidR="008E64B3" w:rsidRPr="002672C4" w:rsidRDefault="008E64B3">
      <w:pPr>
        <w:pStyle w:val="Signature"/>
        <w:ind w:left="0"/>
        <w:rPr>
          <w:rFonts w:ascii="Calibri" w:hAnsi="Calibri" w:cs="Calibri"/>
          <w:color w:val="auto"/>
          <w:lang w:val="en-US"/>
        </w:rPr>
      </w:pPr>
    </w:p>
    <w:p w14:paraId="23997DEB" w14:textId="77777777" w:rsidR="008E64B3" w:rsidRDefault="008E64B3">
      <w:pPr>
        <w:pStyle w:val="Signature"/>
        <w:ind w:left="0"/>
        <w:rPr>
          <w:rFonts w:ascii="Times New Roman" w:hAnsi="Times New Roman" w:cs="Times New Roman"/>
          <w:color w:val="000000" w:themeColor="text1"/>
          <w:lang w:val="en-US"/>
        </w:rPr>
      </w:pPr>
    </w:p>
    <w:p w14:paraId="52806514" w14:textId="77777777" w:rsidR="008E64B3" w:rsidRDefault="00454A44">
      <w:pPr>
        <w:spacing w:before="360" w:after="120"/>
        <w:rPr>
          <w:color w:val="595959" w:themeColor="text1" w:themeTint="A6"/>
        </w:rPr>
      </w:pPr>
      <w:r>
        <w:rPr>
          <w:rFonts w:ascii="Cambria" w:hAnsi="Cambria"/>
          <w:b/>
          <w:color w:val="595959" w:themeColor="text1" w:themeTint="A6"/>
          <w:sz w:val="28"/>
        </w:rPr>
        <w:t>${</w:t>
      </w:r>
      <w:proofErr w:type="spellStart"/>
      <w:r>
        <w:rPr>
          <w:rFonts w:ascii="Cambria" w:hAnsi="Cambria"/>
          <w:b/>
          <w:color w:val="595959" w:themeColor="text1" w:themeTint="A6"/>
          <w:sz w:val="28"/>
        </w:rPr>
        <w:t>photos_section_header</w:t>
      </w:r>
      <w:proofErr w:type="spellEnd"/>
      <w:r>
        <w:rPr>
          <w:rFonts w:ascii="Cambria" w:hAnsi="Cambria"/>
          <w:b/>
          <w:color w:val="595959" w:themeColor="text1" w:themeTint="A6"/>
          <w:sz w:val="28"/>
        </w:rPr>
        <w:t>}</w:t>
      </w:r>
    </w:p>
    <w:p w14:paraId="22B29FC3" w14:textId="77777777" w:rsidR="008E64B3" w:rsidRDefault="00454A44">
      <w:pPr>
        <w:spacing w:before="120" w:after="60"/>
        <w:rPr>
          <w:color w:val="595959" w:themeColor="text1" w:themeTint="A6"/>
        </w:rPr>
      </w:pPr>
      <w:r>
        <w:rPr>
          <w:rFonts w:ascii="Cambria" w:hAnsi="Cambria"/>
          <w:b/>
          <w:color w:val="595959" w:themeColor="text1" w:themeTint="A6"/>
          <w:sz w:val="20"/>
        </w:rPr>
        <w:t>${</w:t>
      </w:r>
      <w:proofErr w:type="spellStart"/>
      <w:r>
        <w:rPr>
          <w:rFonts w:ascii="Cambria" w:hAnsi="Cambria"/>
          <w:b/>
          <w:color w:val="595959" w:themeColor="text1" w:themeTint="A6"/>
          <w:sz w:val="20"/>
        </w:rPr>
        <w:t>workplace_photos_label</w:t>
      </w:r>
      <w:proofErr w:type="spellEnd"/>
      <w:r>
        <w:rPr>
          <w:rFonts w:ascii="Cambria" w:hAnsi="Cambria"/>
          <w:b/>
          <w:color w:val="595959" w:themeColor="text1" w:themeTint="A6"/>
          <w:sz w:val="20"/>
        </w:rPr>
        <w:t>}</w:t>
      </w:r>
    </w:p>
    <w:p w14:paraId="39A7BA1B" w14:textId="77777777" w:rsidR="008E64B3" w:rsidRDefault="00454A44">
      <w:pPr>
        <w:rPr>
          <w:color w:val="595959" w:themeColor="text1" w:themeTint="A6"/>
        </w:rPr>
      </w:pPr>
      <w:r>
        <w:rPr>
          <w:color w:val="595959" w:themeColor="text1" w:themeTint="A6"/>
        </w:rPr>
        <w:t>${workplace_photo_1}   ${workplace_photo_2}   ${workplace_photo_3}   ${workplace_photo_4}</w:t>
      </w:r>
    </w:p>
    <w:p w14:paraId="729B7579" w14:textId="77777777" w:rsidR="008E64B3" w:rsidRDefault="00454A44">
      <w:pPr>
        <w:spacing w:before="120" w:after="60"/>
        <w:rPr>
          <w:color w:val="595959" w:themeColor="text1" w:themeTint="A6"/>
        </w:rPr>
      </w:pPr>
      <w:r>
        <w:rPr>
          <w:rFonts w:ascii="Cambria" w:hAnsi="Cambria"/>
          <w:b/>
          <w:color w:val="595959" w:themeColor="text1" w:themeTint="A6"/>
          <w:sz w:val="20"/>
        </w:rPr>
        <w:t>${</w:t>
      </w:r>
      <w:proofErr w:type="spellStart"/>
      <w:r>
        <w:rPr>
          <w:rFonts w:ascii="Cambria" w:hAnsi="Cambria"/>
          <w:b/>
          <w:color w:val="595959" w:themeColor="text1" w:themeTint="A6"/>
          <w:sz w:val="20"/>
        </w:rPr>
        <w:t>diploma_photos_label</w:t>
      </w:r>
      <w:proofErr w:type="spellEnd"/>
      <w:r>
        <w:rPr>
          <w:rFonts w:ascii="Cambria" w:hAnsi="Cambria"/>
          <w:b/>
          <w:color w:val="595959" w:themeColor="text1" w:themeTint="A6"/>
          <w:sz w:val="20"/>
        </w:rPr>
        <w:t>}</w:t>
      </w:r>
    </w:p>
    <w:p w14:paraId="50F690BA" w14:textId="77777777" w:rsidR="008E64B3" w:rsidRDefault="00454A44">
      <w:pPr>
        <w:rPr>
          <w:color w:val="595959" w:themeColor="text1" w:themeTint="A6"/>
        </w:rPr>
      </w:pPr>
      <w:r>
        <w:rPr>
          <w:color w:val="595959" w:themeColor="text1" w:themeTint="A6"/>
        </w:rPr>
        <w:t xml:space="preserve">${diploma_photo_1}   </w:t>
      </w:r>
      <w:r>
        <w:rPr>
          <w:color w:val="595959" w:themeColor="text1" w:themeTint="A6"/>
        </w:rPr>
        <w:t>${diploma_photo_2}</w:t>
      </w:r>
    </w:p>
    <w:p w14:paraId="1E1B0D75" w14:textId="77777777" w:rsidR="008E64B3" w:rsidRDefault="00454A44">
      <w:pPr>
        <w:spacing w:before="120" w:after="60"/>
        <w:rPr>
          <w:color w:val="595959" w:themeColor="text1" w:themeTint="A6"/>
        </w:rPr>
      </w:pPr>
      <w:r>
        <w:rPr>
          <w:rFonts w:ascii="Cambria" w:hAnsi="Cambria"/>
          <w:b/>
          <w:color w:val="595959" w:themeColor="text1" w:themeTint="A6"/>
          <w:sz w:val="20"/>
        </w:rPr>
        <w:t>${</w:t>
      </w:r>
      <w:proofErr w:type="spellStart"/>
      <w:r>
        <w:rPr>
          <w:rFonts w:ascii="Cambria" w:hAnsi="Cambria"/>
          <w:b/>
          <w:color w:val="595959" w:themeColor="text1" w:themeTint="A6"/>
          <w:sz w:val="20"/>
        </w:rPr>
        <w:t>driving_license_photo_label</w:t>
      </w:r>
      <w:proofErr w:type="spellEnd"/>
      <w:r>
        <w:rPr>
          <w:rFonts w:ascii="Cambria" w:hAnsi="Cambria"/>
          <w:b/>
          <w:color w:val="595959" w:themeColor="text1" w:themeTint="A6"/>
          <w:sz w:val="20"/>
        </w:rPr>
        <w:t>}</w:t>
      </w:r>
    </w:p>
    <w:p w14:paraId="0EE00BD6" w14:textId="77777777" w:rsidR="008E64B3" w:rsidRDefault="00454A44">
      <w:pPr>
        <w:rPr>
          <w:color w:val="595959" w:themeColor="text1" w:themeTint="A6"/>
        </w:rPr>
      </w:pPr>
      <w:r>
        <w:rPr>
          <w:color w:val="595959" w:themeColor="text1" w:themeTint="A6"/>
        </w:rPr>
        <w:t>${</w:t>
      </w:r>
      <w:proofErr w:type="spellStart"/>
      <w:r>
        <w:rPr>
          <w:color w:val="595959" w:themeColor="text1" w:themeTint="A6"/>
        </w:rPr>
        <w:t>driving_license_photo</w:t>
      </w:r>
      <w:proofErr w:type="spellEnd"/>
      <w:r>
        <w:rPr>
          <w:color w:val="595959" w:themeColor="text1" w:themeTint="A6"/>
        </w:rPr>
        <w:t>}</w:t>
      </w:r>
    </w:p>
    <w:sectPr w:rsidR="008E64B3">
      <w:pgSz w:w="11906" w:h="16838"/>
      <w:pgMar w:top="720" w:right="720" w:bottom="720" w:left="128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9B0AA8" w14:textId="77777777" w:rsidR="00454A44" w:rsidRDefault="00454A44">
      <w:pPr>
        <w:spacing w:before="0" w:after="0"/>
        <w:rPr>
          <w:color w:val="595959" w:themeColor="text1" w:themeTint="A6"/>
        </w:rPr>
      </w:pPr>
      <w:r>
        <w:rPr>
          <w:color w:val="595959" w:themeColor="text1" w:themeTint="A6"/>
        </w:rPr>
        <w:separator/>
      </w:r>
    </w:p>
  </w:endnote>
  <w:endnote w:type="continuationSeparator" w:id="0">
    <w:p w14:paraId="2E55D7D3" w14:textId="77777777" w:rsidR="00454A44" w:rsidRDefault="00454A44">
      <w:pPr>
        <w:spacing w:before="0" w:after="0"/>
        <w:rPr>
          <w:color w:val="595959" w:themeColor="text1" w:themeTint="A6"/>
        </w:rPr>
      </w:pPr>
      <w:r>
        <w:rPr>
          <w:color w:val="595959" w:themeColor="text1" w:themeTint="A6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ｺﾞｼｯｸE">
    <w:altName w:val="MS Gothic"/>
    <w:panose1 w:val="020B0909000000000000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創英角ｺﾞｼｯｸUB">
    <w:altName w:val="Segoe Print"/>
    <w:panose1 w:val="020B0909000000000000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43C42" w14:textId="77777777" w:rsidR="00454A44" w:rsidRDefault="00454A44">
      <w:pPr>
        <w:spacing w:before="0" w:after="0"/>
        <w:rPr>
          <w:color w:val="595959" w:themeColor="text1" w:themeTint="A6"/>
        </w:rPr>
      </w:pPr>
      <w:r>
        <w:rPr>
          <w:color w:val="595959" w:themeColor="text1" w:themeTint="A6"/>
        </w:rPr>
        <w:separator/>
      </w:r>
    </w:p>
  </w:footnote>
  <w:footnote w:type="continuationSeparator" w:id="0">
    <w:p w14:paraId="39CEB1C4" w14:textId="77777777" w:rsidR="00454A44" w:rsidRDefault="00454A44">
      <w:pPr>
        <w:spacing w:before="0" w:after="0"/>
        <w:rPr>
          <w:color w:val="595959" w:themeColor="text1" w:themeTint="A6"/>
        </w:rPr>
      </w:pPr>
      <w:r>
        <w:rPr>
          <w:color w:val="595959" w:themeColor="text1" w:themeTint="A6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removePersonalInformation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B65"/>
    <w:rsid w:val="00000F8A"/>
    <w:rsid w:val="00006F99"/>
    <w:rsid w:val="00030C2F"/>
    <w:rsid w:val="00033066"/>
    <w:rsid w:val="00050D02"/>
    <w:rsid w:val="00077C01"/>
    <w:rsid w:val="0008349B"/>
    <w:rsid w:val="00083BAA"/>
    <w:rsid w:val="00086335"/>
    <w:rsid w:val="000D5EC3"/>
    <w:rsid w:val="000E6CA9"/>
    <w:rsid w:val="00101130"/>
    <w:rsid w:val="0010680C"/>
    <w:rsid w:val="0012554B"/>
    <w:rsid w:val="0015066F"/>
    <w:rsid w:val="00152B0B"/>
    <w:rsid w:val="001766D6"/>
    <w:rsid w:val="00181090"/>
    <w:rsid w:val="00191BA7"/>
    <w:rsid w:val="00192419"/>
    <w:rsid w:val="001A2417"/>
    <w:rsid w:val="001C270D"/>
    <w:rsid w:val="001D067D"/>
    <w:rsid w:val="001D4EB5"/>
    <w:rsid w:val="001D62F1"/>
    <w:rsid w:val="001E2320"/>
    <w:rsid w:val="00205436"/>
    <w:rsid w:val="00214E28"/>
    <w:rsid w:val="00230AFD"/>
    <w:rsid w:val="00230BDC"/>
    <w:rsid w:val="002362AF"/>
    <w:rsid w:val="00245DC9"/>
    <w:rsid w:val="0025019A"/>
    <w:rsid w:val="0025670F"/>
    <w:rsid w:val="002613E8"/>
    <w:rsid w:val="0026197B"/>
    <w:rsid w:val="002672C4"/>
    <w:rsid w:val="00282E53"/>
    <w:rsid w:val="002B5BAB"/>
    <w:rsid w:val="002D00B4"/>
    <w:rsid w:val="002F350E"/>
    <w:rsid w:val="002F6A81"/>
    <w:rsid w:val="00300B82"/>
    <w:rsid w:val="00304DAC"/>
    <w:rsid w:val="00352B81"/>
    <w:rsid w:val="00375879"/>
    <w:rsid w:val="0038432E"/>
    <w:rsid w:val="003913E7"/>
    <w:rsid w:val="00394757"/>
    <w:rsid w:val="003A0150"/>
    <w:rsid w:val="003E24DF"/>
    <w:rsid w:val="003F3352"/>
    <w:rsid w:val="0041428F"/>
    <w:rsid w:val="00421465"/>
    <w:rsid w:val="00430894"/>
    <w:rsid w:val="00433E35"/>
    <w:rsid w:val="0044280E"/>
    <w:rsid w:val="004475B4"/>
    <w:rsid w:val="00454A44"/>
    <w:rsid w:val="00456976"/>
    <w:rsid w:val="00465A2F"/>
    <w:rsid w:val="00486EAE"/>
    <w:rsid w:val="004A2B0D"/>
    <w:rsid w:val="004D48A8"/>
    <w:rsid w:val="004E3713"/>
    <w:rsid w:val="005144E1"/>
    <w:rsid w:val="00536275"/>
    <w:rsid w:val="00537B65"/>
    <w:rsid w:val="00550794"/>
    <w:rsid w:val="00574F3C"/>
    <w:rsid w:val="005B2DAD"/>
    <w:rsid w:val="005B7DDF"/>
    <w:rsid w:val="005C2210"/>
    <w:rsid w:val="005F1F21"/>
    <w:rsid w:val="006074E2"/>
    <w:rsid w:val="006100A9"/>
    <w:rsid w:val="00615018"/>
    <w:rsid w:val="0061799F"/>
    <w:rsid w:val="0062123A"/>
    <w:rsid w:val="00624AE0"/>
    <w:rsid w:val="00646E75"/>
    <w:rsid w:val="006472ED"/>
    <w:rsid w:val="0068406A"/>
    <w:rsid w:val="006A0705"/>
    <w:rsid w:val="006C6C1D"/>
    <w:rsid w:val="006D0822"/>
    <w:rsid w:val="006F6F10"/>
    <w:rsid w:val="00730B19"/>
    <w:rsid w:val="00731043"/>
    <w:rsid w:val="00752334"/>
    <w:rsid w:val="007643ED"/>
    <w:rsid w:val="00777AEE"/>
    <w:rsid w:val="00783E79"/>
    <w:rsid w:val="007B5AE8"/>
    <w:rsid w:val="007F5192"/>
    <w:rsid w:val="00806292"/>
    <w:rsid w:val="00816793"/>
    <w:rsid w:val="00831721"/>
    <w:rsid w:val="00833EEC"/>
    <w:rsid w:val="008375FA"/>
    <w:rsid w:val="00862A06"/>
    <w:rsid w:val="00884972"/>
    <w:rsid w:val="008D015B"/>
    <w:rsid w:val="008E64B3"/>
    <w:rsid w:val="008F37D1"/>
    <w:rsid w:val="008F6371"/>
    <w:rsid w:val="009203F5"/>
    <w:rsid w:val="00930304"/>
    <w:rsid w:val="009612E2"/>
    <w:rsid w:val="0098467F"/>
    <w:rsid w:val="009B7B98"/>
    <w:rsid w:val="009E0F0B"/>
    <w:rsid w:val="009E43DB"/>
    <w:rsid w:val="00A01985"/>
    <w:rsid w:val="00A24B6E"/>
    <w:rsid w:val="00A26FE7"/>
    <w:rsid w:val="00A30646"/>
    <w:rsid w:val="00A66B18"/>
    <w:rsid w:val="00A6783B"/>
    <w:rsid w:val="00A91636"/>
    <w:rsid w:val="00A953CD"/>
    <w:rsid w:val="00A96CF8"/>
    <w:rsid w:val="00AA089B"/>
    <w:rsid w:val="00AA169E"/>
    <w:rsid w:val="00AD7C8D"/>
    <w:rsid w:val="00AE1388"/>
    <w:rsid w:val="00AF3982"/>
    <w:rsid w:val="00AF6F3A"/>
    <w:rsid w:val="00B01237"/>
    <w:rsid w:val="00B50294"/>
    <w:rsid w:val="00B57D6E"/>
    <w:rsid w:val="00B93312"/>
    <w:rsid w:val="00BD0B7F"/>
    <w:rsid w:val="00C07B87"/>
    <w:rsid w:val="00C27D5C"/>
    <w:rsid w:val="00C513E0"/>
    <w:rsid w:val="00C701F7"/>
    <w:rsid w:val="00C70786"/>
    <w:rsid w:val="00CC2E1E"/>
    <w:rsid w:val="00CF69B3"/>
    <w:rsid w:val="00D10958"/>
    <w:rsid w:val="00D26C71"/>
    <w:rsid w:val="00D53C14"/>
    <w:rsid w:val="00D55C76"/>
    <w:rsid w:val="00D66593"/>
    <w:rsid w:val="00DC3E73"/>
    <w:rsid w:val="00DE6DA2"/>
    <w:rsid w:val="00DF2D30"/>
    <w:rsid w:val="00E24179"/>
    <w:rsid w:val="00E345B8"/>
    <w:rsid w:val="00E4160B"/>
    <w:rsid w:val="00E4786A"/>
    <w:rsid w:val="00E55D74"/>
    <w:rsid w:val="00E6540C"/>
    <w:rsid w:val="00E804E8"/>
    <w:rsid w:val="00E81E2A"/>
    <w:rsid w:val="00EA3103"/>
    <w:rsid w:val="00EA76B1"/>
    <w:rsid w:val="00EE0952"/>
    <w:rsid w:val="00F42ADF"/>
    <w:rsid w:val="00F652A9"/>
    <w:rsid w:val="00FB0C70"/>
    <w:rsid w:val="00FE0F43"/>
    <w:rsid w:val="00FF136C"/>
    <w:rsid w:val="00FF2CED"/>
    <w:rsid w:val="08803D89"/>
    <w:rsid w:val="17845DA0"/>
    <w:rsid w:val="1C1211B3"/>
    <w:rsid w:val="1E1D79F4"/>
    <w:rsid w:val="285B30DC"/>
    <w:rsid w:val="30F84C3D"/>
    <w:rsid w:val="34D9107F"/>
    <w:rsid w:val="3783605E"/>
    <w:rsid w:val="42BE7244"/>
    <w:rsid w:val="474038F5"/>
    <w:rsid w:val="4D1E4690"/>
    <w:rsid w:val="6D3D1E48"/>
    <w:rsid w:val="7FE27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AD4FA2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6" w:unhideWhenUsed="1" w:qFormat="1"/>
    <w:lsdException w:name="Signature" w:uiPriority="7" w:unhideWhenUsed="1" w:qFormat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 w:val="24"/>
      <w:lang w:val="ru-RU" w:eastAsia="ja-JP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before="0" w:after="0"/>
    </w:pPr>
    <w:rPr>
      <w:rFonts w:ascii="Tahoma" w:hAnsi="Tahoma" w:cs="Tahoma"/>
      <w:color w:val="595959" w:themeColor="text1" w:themeTint="A6"/>
      <w:sz w:val="16"/>
      <w:szCs w:val="16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pPr>
      <w:spacing w:before="480" w:after="960"/>
    </w:pPr>
    <w:rPr>
      <w:color w:val="595959" w:themeColor="text1" w:themeTint="A6"/>
    </w:rPr>
  </w:style>
  <w:style w:type="paragraph" w:styleId="Signature">
    <w:name w:val="Signature"/>
    <w:basedOn w:val="Normal"/>
    <w:link w:val="SignatureChar"/>
    <w:uiPriority w:val="7"/>
    <w:unhideWhenUsed/>
    <w:qFormat/>
    <w:pPr>
      <w:contextualSpacing/>
    </w:pPr>
    <w:rPr>
      <w:b/>
      <w:bCs/>
      <w:color w:val="17406D" w:themeColor="accent1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 w:after="0"/>
    </w:pPr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/>
      <w:jc w:val="right"/>
    </w:pPr>
    <w:rPr>
      <w:color w:val="595959" w:themeColor="text1" w:themeTint="A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right="0"/>
    </w:pPr>
    <w:rPr>
      <w:rFonts w:ascii="Courier New" w:eastAsia="Times New Roman" w:hAnsi="Courier New" w:cs="Courier New"/>
      <w:color w:val="auto"/>
      <w:kern w:val="0"/>
      <w:sz w:val="20"/>
      <w:lang w:eastAsia="ru-RU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Salutation">
    <w:name w:val="Salutation"/>
    <w:basedOn w:val="Normal"/>
    <w:link w:val="SalutationChar"/>
    <w:uiPriority w:val="4"/>
    <w:unhideWhenUsed/>
    <w:qFormat/>
    <w:pPr>
      <w:spacing w:before="720"/>
    </w:pPr>
    <w:rPr>
      <w:color w:val="595959" w:themeColor="text1" w:themeTint="A6"/>
    </w:rPr>
  </w:style>
  <w:style w:type="character" w:styleId="Strong">
    <w:name w:val="Strong"/>
    <w:basedOn w:val="DefaultParagraphFont"/>
    <w:uiPriority w:val="1"/>
    <w:semiHidden/>
    <w:qFormat/>
    <w:rPr>
      <w:b/>
      <w:bCs/>
    </w:rPr>
  </w:style>
  <w:style w:type="table" w:styleId="TableGrid">
    <w:name w:val="Table Grid"/>
    <w:basedOn w:val="TableNormal"/>
    <w:uiPriority w:val="39"/>
    <w:qFormat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8"/>
    <w:qFormat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a">
    <w:name w:val="Получатель"/>
    <w:basedOn w:val="Normal"/>
    <w:uiPriority w:val="3"/>
    <w:qFormat/>
    <w:pPr>
      <w:spacing w:before="840" w:after="40"/>
    </w:pPr>
    <w:rPr>
      <w:b/>
      <w:bCs/>
    </w:rPr>
  </w:style>
  <w:style w:type="character" w:customStyle="1" w:styleId="SalutationChar">
    <w:name w:val="Salutation Char"/>
    <w:basedOn w:val="DefaultParagraphFont"/>
    <w:link w:val="Salutation"/>
    <w:uiPriority w:val="4"/>
    <w:qFormat/>
    <w:rPr>
      <w:rFonts w:eastAsiaTheme="minorHAnsi"/>
      <w:color w:val="595959" w:themeColor="text1" w:themeTint="A6"/>
      <w:kern w:val="20"/>
      <w:sz w:val="20"/>
      <w:szCs w:val="20"/>
    </w:rPr>
  </w:style>
  <w:style w:type="character" w:customStyle="1" w:styleId="ClosingChar">
    <w:name w:val="Closing Char"/>
    <w:basedOn w:val="DefaultParagraphFont"/>
    <w:link w:val="Closing"/>
    <w:uiPriority w:val="6"/>
    <w:qFormat/>
    <w:rPr>
      <w:rFonts w:eastAsiaTheme="minorHAnsi"/>
      <w:color w:val="595959" w:themeColor="text1" w:themeTint="A6"/>
      <w:kern w:val="20"/>
      <w:szCs w:val="20"/>
    </w:rPr>
  </w:style>
  <w:style w:type="character" w:customStyle="1" w:styleId="SignatureChar">
    <w:name w:val="Signature Char"/>
    <w:basedOn w:val="DefaultParagraphFont"/>
    <w:link w:val="Signature"/>
    <w:uiPriority w:val="7"/>
    <w:qFormat/>
    <w:rPr>
      <w:rFonts w:eastAsiaTheme="minorHAnsi"/>
      <w:b/>
      <w:bCs/>
      <w:color w:val="17406D" w:themeColor="accent1"/>
      <w:kern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a0">
    <w:name w:val="Контактные данные"/>
    <w:basedOn w:val="Normal"/>
    <w:uiPriority w:val="1"/>
    <w:qFormat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a1">
    <w:name w:val="Логотип"/>
    <w:basedOn w:val="Normal"/>
    <w:next w:val="Normal"/>
    <w:link w:val="a2"/>
    <w:qFormat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a2">
    <w:name w:val="Логотип (знак)"/>
    <w:basedOn w:val="DefaultParagraphFont"/>
    <w:link w:val="a1"/>
    <w:qFormat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customStyle="1" w:styleId="1">
    <w:name w:val="Сетка таблицы1"/>
    <w:basedOn w:val="TableNormal"/>
    <w:uiPriority w:val="39"/>
    <w:qFormat/>
    <w:rPr>
      <w:rFonts w:eastAsia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Таблица простая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21">
    <w:name w:val="Таблица простая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31">
    <w:name w:val="Таблица простая 31"/>
    <w:basedOn w:val="TableNormal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">
    <w:name w:val="Таблица простая 41"/>
    <w:basedOn w:val="TableNormal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semiHidden/>
    <w:qFormat/>
    <w:pPr>
      <w:contextualSpacing/>
    </w:pPr>
    <w:rPr>
      <w:color w:val="595959" w:themeColor="text1" w:themeTint="A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DefaultParagraphFont"/>
    <w:qFormat/>
  </w:style>
  <w:style w:type="paragraph" w:styleId="NoSpacing">
    <w:name w:val="No Spacing"/>
    <w:uiPriority w:val="1"/>
    <w:qFormat/>
    <w:pPr>
      <w:ind w:left="720" w:right="720"/>
    </w:pPr>
    <w:rPr>
      <w:rFonts w:eastAsiaTheme="minorHAnsi"/>
      <w:color w:val="595959" w:themeColor="text1" w:themeTint="A6"/>
      <w:kern w:val="20"/>
      <w:sz w:val="24"/>
      <w:lang w:val="ru-RU"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HAnsi" w:hAnsi="Tahoma" w:cs="Tahoma"/>
      <w:color w:val="595959" w:themeColor="text1" w:themeTint="A6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ru-RU%7b58F2A11E-9E1E-49D0-85D0-44A0D0AE4BB9%7d\%7b68336B61-CA58-4B9E-9B97-1D44531B4227%7dtf56348247_win32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1BDEE04-5CBB-46E8-8E6D-1831791382F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C:\Users\user\AppData\Local\Microsoft\Office\16.0\DTS\ru-RU{58F2A11E-9E1E-49D0-85D0-44A0D0AE4BB9}\{68336B61-CA58-4B9E-9B97-1D44531B4227}tf56348247_win32.dotx</Template>
  <TotalTime>32</TotalTime>
  <Pages>2</Pages>
  <Words>205</Words>
  <Characters>1171</Characters>
  <Application>Microsoft Office Word</Application>
  <DocSecurity>0</DocSecurity>
  <Lines>9</Lines>
  <Paragraphs>2</Paragraphs>
  <ScaleCrop>false</ScaleCrop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2024-04-25T06:17:00Z</dcterms:created>
  <dcterms:modified xsi:type="dcterms:W3CDTF">2026-01-26T12:07:00Z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KSOProductBuildVer">
    <vt:lpwstr>1033-12.2.0.23155</vt:lpwstr>
  </property>
  <property fmtid="{D5CDD505-2E9C-101B-9397-08002B2CF9AE}" pid="4" name="ICV">
    <vt:lpwstr>6FE72BC6A0C2436596DFB61EC900E679_12</vt:lpwstr>
  </property>
</Properties>
</file>